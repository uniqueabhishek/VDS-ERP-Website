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3573" w14:textId="55A204CB" w:rsidR="008231D1" w:rsidRPr="008231D1" w:rsidRDefault="008A70C2" w:rsidP="008231D1">
      <w:pPr>
        <w:pStyle w:val="Heading1"/>
      </w:pPr>
      <w:r>
        <w:t xml:space="preserve">VDS </w:t>
      </w:r>
      <w:r w:rsidR="00516D99">
        <w:t>ERP Sections</w:t>
      </w:r>
    </w:p>
    <w:p w14:paraId="5EE44D67" w14:textId="7ECE18A4" w:rsidR="008231D1" w:rsidRPr="008231D1" w:rsidRDefault="008231D1" w:rsidP="008231D1">
      <w:pPr>
        <w:pStyle w:val="Heading2"/>
      </w:pPr>
      <w:r w:rsidRPr="008231D1">
        <w:t xml:space="preserve">Section 1 </w:t>
      </w:r>
      <w:r w:rsidR="00516D99">
        <w:t>-</w:t>
      </w:r>
      <w:r w:rsidRPr="008231D1">
        <w:t xml:space="preserve"> </w:t>
      </w:r>
      <w:r w:rsidR="00B73EF7">
        <w:t xml:space="preserve">Fixed </w:t>
      </w:r>
      <w:r w:rsidRPr="008231D1">
        <w:t>Assets</w:t>
      </w:r>
    </w:p>
    <w:p w14:paraId="777A43FA" w14:textId="6C0A0EE9" w:rsidR="008231D1" w:rsidRPr="00D06900" w:rsidRDefault="008231D1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>Sri Gurudev Hall</w:t>
      </w:r>
    </w:p>
    <w:p w14:paraId="7207633A" w14:textId="4EA9AE0C" w:rsidR="00B73EF7" w:rsidRPr="00D06900" w:rsidRDefault="00B73EF7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>Dnyanoba Nivas</w:t>
      </w:r>
    </w:p>
    <w:p w14:paraId="288ECCAD" w14:textId="666A2CB9" w:rsidR="008231D1" w:rsidRPr="00D06900" w:rsidRDefault="008231D1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>Dorm</w:t>
      </w:r>
      <w:r w:rsidRPr="00D06900">
        <w:rPr>
          <w:sz w:val="24"/>
          <w:szCs w:val="24"/>
        </w:rPr>
        <w:t>itory</w:t>
      </w:r>
    </w:p>
    <w:p w14:paraId="094ED042" w14:textId="7A6F554A" w:rsidR="008231D1" w:rsidRPr="00D06900" w:rsidRDefault="008231D1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>Kitchen</w:t>
      </w:r>
      <w:r w:rsidRPr="00D06900">
        <w:rPr>
          <w:sz w:val="24"/>
          <w:szCs w:val="24"/>
        </w:rPr>
        <w:t xml:space="preserve"> Block</w:t>
      </w:r>
    </w:p>
    <w:p w14:paraId="6919C1E6" w14:textId="1FD4B49B" w:rsidR="00B73EF7" w:rsidRPr="00D06900" w:rsidRDefault="00B73EF7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>Office</w:t>
      </w:r>
    </w:p>
    <w:p w14:paraId="2F982B6D" w14:textId="36B7983C" w:rsidR="008231D1" w:rsidRPr="00D06900" w:rsidRDefault="008231D1" w:rsidP="00D0690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D06900">
        <w:rPr>
          <w:sz w:val="24"/>
          <w:szCs w:val="24"/>
        </w:rPr>
        <w:t xml:space="preserve">Toilet </w:t>
      </w:r>
      <w:r w:rsidRPr="00D06900">
        <w:rPr>
          <w:sz w:val="24"/>
          <w:szCs w:val="24"/>
        </w:rPr>
        <w:t>Block</w:t>
      </w:r>
    </w:p>
    <w:p w14:paraId="48C25938" w14:textId="29601E19" w:rsidR="008231D1" w:rsidRDefault="00B73EF7" w:rsidP="00B73EF7">
      <w:pPr>
        <w:pStyle w:val="Heading2"/>
      </w:pPr>
      <w:r>
        <w:t>Section</w:t>
      </w:r>
      <w:r w:rsidR="00516D99">
        <w:t xml:space="preserve"> -</w:t>
      </w:r>
      <w:r>
        <w:t xml:space="preserve"> 2 </w:t>
      </w:r>
      <w:r w:rsidR="008231D1" w:rsidRPr="008231D1">
        <w:t>Inventory</w:t>
      </w:r>
      <w:r w:rsidR="008D49E3">
        <w:t xml:space="preserve"> &amp; Dead Stock</w:t>
      </w:r>
    </w:p>
    <w:p w14:paraId="31DD13B3" w14:textId="3235B31E" w:rsidR="00BA72DB" w:rsidRDefault="00BA72DB" w:rsidP="008D49E3">
      <w:pPr>
        <w:pStyle w:val="Heading3"/>
        <w:numPr>
          <w:ilvl w:val="0"/>
          <w:numId w:val="15"/>
        </w:numPr>
      </w:pPr>
      <w:r>
        <w:t>Dead Stock Register</w:t>
      </w:r>
    </w:p>
    <w:p w14:paraId="62E58B2A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Cot</w:t>
      </w:r>
    </w:p>
    <w:p w14:paraId="1B18B196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Mattress</w:t>
      </w:r>
    </w:p>
    <w:p w14:paraId="1D618D7A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Pillow</w:t>
      </w:r>
    </w:p>
    <w:p w14:paraId="427D4DD3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Cooler</w:t>
      </w:r>
    </w:p>
    <w:p w14:paraId="5C1F5C96" w14:textId="25376350" w:rsidR="008231D1" w:rsidRPr="00D06900" w:rsidRDefault="008D49E3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F</w:t>
      </w:r>
      <w:r w:rsidR="008231D1" w:rsidRPr="00D06900">
        <w:rPr>
          <w:sz w:val="24"/>
          <w:szCs w:val="24"/>
        </w:rPr>
        <w:t>an</w:t>
      </w:r>
    </w:p>
    <w:p w14:paraId="3A2FC487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Furniture</w:t>
      </w:r>
    </w:p>
    <w:p w14:paraId="5593474F" w14:textId="355853B9" w:rsidR="008231D1" w:rsidRPr="00D06900" w:rsidRDefault="00516D99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Electrical</w:t>
      </w:r>
      <w:r w:rsidR="008231D1" w:rsidRPr="00D06900">
        <w:rPr>
          <w:sz w:val="24"/>
          <w:szCs w:val="24"/>
        </w:rPr>
        <w:t xml:space="preserve"> </w:t>
      </w:r>
      <w:r w:rsidR="0006722D" w:rsidRPr="00D06900">
        <w:rPr>
          <w:sz w:val="24"/>
          <w:szCs w:val="24"/>
        </w:rPr>
        <w:t>Eq</w:t>
      </w:r>
      <w:r w:rsidR="0006722D">
        <w:rPr>
          <w:sz w:val="24"/>
          <w:szCs w:val="24"/>
        </w:rPr>
        <w:t>uipments</w:t>
      </w:r>
    </w:p>
    <w:p w14:paraId="0E237A7E" w14:textId="3E38AEC1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D</w:t>
      </w:r>
      <w:r w:rsidR="0006722D">
        <w:rPr>
          <w:sz w:val="24"/>
          <w:szCs w:val="24"/>
        </w:rPr>
        <w:t>ari</w:t>
      </w:r>
    </w:p>
    <w:p w14:paraId="7801A3C1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Chairs</w:t>
      </w:r>
    </w:p>
    <w:p w14:paraId="71F41275" w14:textId="77777777" w:rsidR="008231D1" w:rsidRPr="00D06900" w:rsidRDefault="008231D1" w:rsidP="00D06900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Sofa seats</w:t>
      </w:r>
    </w:p>
    <w:p w14:paraId="7D505E11" w14:textId="25783710" w:rsidR="0006722D" w:rsidRDefault="008231D1" w:rsidP="0006722D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D06900">
        <w:rPr>
          <w:sz w:val="24"/>
          <w:szCs w:val="24"/>
        </w:rPr>
        <w:t>Housing Material</w:t>
      </w:r>
    </w:p>
    <w:p w14:paraId="6BB32ADC" w14:textId="77777777" w:rsidR="0006722D" w:rsidRPr="00BA72DB" w:rsidRDefault="0006722D" w:rsidP="0006722D">
      <w:pPr>
        <w:pStyle w:val="Heading3"/>
        <w:numPr>
          <w:ilvl w:val="0"/>
          <w:numId w:val="15"/>
        </w:numPr>
      </w:pPr>
      <w:r>
        <w:t>Perishable Inventory</w:t>
      </w:r>
    </w:p>
    <w:p w14:paraId="65C90434" w14:textId="5699FA3B" w:rsidR="0006722D" w:rsidRDefault="0006722D" w:rsidP="0006722D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Kitchen Material – Veg and Groceries ( out of scope for phase 1 )</w:t>
      </w:r>
    </w:p>
    <w:p w14:paraId="01E1D139" w14:textId="0D4EAECD" w:rsidR="00164D10" w:rsidRPr="00BA72DB" w:rsidRDefault="00164D10" w:rsidP="00164D10">
      <w:pPr>
        <w:pStyle w:val="Heading3"/>
        <w:numPr>
          <w:ilvl w:val="0"/>
          <w:numId w:val="15"/>
        </w:numPr>
      </w:pPr>
      <w:r>
        <w:lastRenderedPageBreak/>
        <w:t>Consumable</w:t>
      </w:r>
      <w:r>
        <w:t xml:space="preserve"> Inventory</w:t>
      </w:r>
    </w:p>
    <w:p w14:paraId="53370C5B" w14:textId="29A7D527" w:rsidR="00164D10" w:rsidRPr="0006722D" w:rsidRDefault="00164D10" w:rsidP="0006722D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Housing Material – Cleaning Products </w:t>
      </w:r>
      <w:r>
        <w:rPr>
          <w:sz w:val="24"/>
          <w:szCs w:val="24"/>
        </w:rPr>
        <w:t>( out of scope for phase 1 )</w:t>
      </w:r>
    </w:p>
    <w:p w14:paraId="12985B51" w14:textId="72A95A24" w:rsidR="008231D1" w:rsidRPr="008231D1" w:rsidRDefault="008231D1" w:rsidP="008231D1">
      <w:pPr>
        <w:pStyle w:val="Heading2"/>
      </w:pPr>
      <w:r w:rsidRPr="008231D1">
        <w:t xml:space="preserve">Section 3 </w:t>
      </w:r>
      <w:r w:rsidR="00516D99">
        <w:t>-</w:t>
      </w:r>
      <w:r w:rsidRPr="008231D1">
        <w:t xml:space="preserve"> Income</w:t>
      </w:r>
      <w:r w:rsidR="008D49E3">
        <w:t xml:space="preserve"> Tracker</w:t>
      </w:r>
    </w:p>
    <w:p w14:paraId="79F3FCC0" w14:textId="5E9F28D9" w:rsidR="008231D1" w:rsidRPr="008F32D2" w:rsidRDefault="008231D1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Donation</w:t>
      </w:r>
    </w:p>
    <w:p w14:paraId="20345926" w14:textId="587C8CB8" w:rsidR="008231D1" w:rsidRPr="008F32D2" w:rsidRDefault="008231D1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Accommodation Dona</w:t>
      </w:r>
      <w:r w:rsidR="008D49E3" w:rsidRPr="008F32D2">
        <w:rPr>
          <w:sz w:val="24"/>
          <w:szCs w:val="24"/>
        </w:rPr>
        <w:t>tion</w:t>
      </w:r>
    </w:p>
    <w:p w14:paraId="134CC2FA" w14:textId="04C4BD8D" w:rsidR="008231D1" w:rsidRPr="008F32D2" w:rsidRDefault="008F32D2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C</w:t>
      </w:r>
      <w:r w:rsidR="008231D1" w:rsidRPr="008F32D2">
        <w:rPr>
          <w:sz w:val="24"/>
          <w:szCs w:val="24"/>
        </w:rPr>
        <w:t>ourse Donation</w:t>
      </w:r>
    </w:p>
    <w:p w14:paraId="7A0B2ECE" w14:textId="254D945B" w:rsidR="008F32D2" w:rsidRPr="008F32D2" w:rsidRDefault="008F32D2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Course % for Expenses</w:t>
      </w:r>
    </w:p>
    <w:p w14:paraId="7E39F2B8" w14:textId="76F91FF6" w:rsidR="008231D1" w:rsidRPr="008F32D2" w:rsidRDefault="008231D1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Venue</w:t>
      </w:r>
      <w:r w:rsidR="008F32D2" w:rsidRPr="008F32D2">
        <w:rPr>
          <w:sz w:val="24"/>
          <w:szCs w:val="24"/>
        </w:rPr>
        <w:t xml:space="preserve"> </w:t>
      </w:r>
      <w:r w:rsidR="008F32D2" w:rsidRPr="008F32D2">
        <w:rPr>
          <w:sz w:val="24"/>
          <w:szCs w:val="24"/>
        </w:rPr>
        <w:t>(Event)</w:t>
      </w:r>
      <w:r w:rsidRPr="008F32D2">
        <w:rPr>
          <w:sz w:val="24"/>
          <w:szCs w:val="24"/>
        </w:rPr>
        <w:t xml:space="preserve"> Rent </w:t>
      </w:r>
    </w:p>
    <w:p w14:paraId="10217688" w14:textId="5AE1DF1D" w:rsidR="008231D1" w:rsidRPr="008F32D2" w:rsidRDefault="008231D1" w:rsidP="008F32D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F32D2">
        <w:rPr>
          <w:sz w:val="24"/>
          <w:szCs w:val="24"/>
        </w:rPr>
        <w:t>Gos</w:t>
      </w:r>
      <w:r w:rsidR="00BA72DB" w:rsidRPr="008F32D2">
        <w:rPr>
          <w:sz w:val="24"/>
          <w:szCs w:val="24"/>
        </w:rPr>
        <w:t>h</w:t>
      </w:r>
      <w:r w:rsidRPr="008F32D2">
        <w:rPr>
          <w:sz w:val="24"/>
          <w:szCs w:val="24"/>
        </w:rPr>
        <w:t>ala</w:t>
      </w:r>
      <w:r w:rsidR="00D06900" w:rsidRPr="008F32D2">
        <w:rPr>
          <w:sz w:val="24"/>
          <w:szCs w:val="24"/>
        </w:rPr>
        <w:t xml:space="preserve"> Donation</w:t>
      </w:r>
    </w:p>
    <w:p w14:paraId="6ECD095C" w14:textId="676F6644" w:rsidR="008231D1" w:rsidRPr="008231D1" w:rsidRDefault="008231D1" w:rsidP="008231D1">
      <w:pPr>
        <w:pStyle w:val="Heading2"/>
      </w:pPr>
      <w:r w:rsidRPr="008231D1">
        <w:t>Section 4</w:t>
      </w:r>
      <w:r w:rsidR="00516D99">
        <w:t xml:space="preserve"> </w:t>
      </w:r>
      <w:r w:rsidRPr="008231D1">
        <w:t xml:space="preserve"> - Expenses</w:t>
      </w:r>
    </w:p>
    <w:p w14:paraId="4AECF2FA" w14:textId="77777777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Light Bill</w:t>
      </w:r>
    </w:p>
    <w:p w14:paraId="7F3231AA" w14:textId="3D1B96C0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GO</w:t>
      </w:r>
      <w:r w:rsidR="00ED296C">
        <w:rPr>
          <w:sz w:val="24"/>
          <w:szCs w:val="24"/>
        </w:rPr>
        <w:t>V.</w:t>
      </w:r>
      <w:r w:rsidRPr="008231D1">
        <w:rPr>
          <w:sz w:val="24"/>
          <w:szCs w:val="24"/>
        </w:rPr>
        <w:t xml:space="preserve"> Tax</w:t>
      </w:r>
    </w:p>
    <w:p w14:paraId="43A84696" w14:textId="77777777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Pani Bill</w:t>
      </w:r>
    </w:p>
    <w:p w14:paraId="29A8BDD6" w14:textId="77777777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Ele. Motor Maintenance</w:t>
      </w:r>
    </w:p>
    <w:p w14:paraId="4987904F" w14:textId="6483AC42" w:rsid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Labour</w:t>
      </w:r>
      <w:r w:rsidR="00ED296C">
        <w:rPr>
          <w:sz w:val="24"/>
          <w:szCs w:val="24"/>
        </w:rPr>
        <w:t xml:space="preserve"> wages</w:t>
      </w:r>
    </w:p>
    <w:p w14:paraId="4945084D" w14:textId="4137482B" w:rsidR="00ED296C" w:rsidRPr="008231D1" w:rsidRDefault="00ED296C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Staff wages</w:t>
      </w:r>
    </w:p>
    <w:p w14:paraId="70B8112B" w14:textId="4E22ECB2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Admin</w:t>
      </w:r>
      <w:r w:rsidR="00ED296C">
        <w:rPr>
          <w:sz w:val="24"/>
          <w:szCs w:val="24"/>
        </w:rPr>
        <w:t>istrative</w:t>
      </w:r>
    </w:p>
    <w:p w14:paraId="6077A318" w14:textId="203588D5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G</w:t>
      </w:r>
      <w:r w:rsidR="00ED296C">
        <w:rPr>
          <w:sz w:val="24"/>
          <w:szCs w:val="24"/>
        </w:rPr>
        <w:t>oshala Expenses</w:t>
      </w:r>
    </w:p>
    <w:p w14:paraId="68B8AEF3" w14:textId="0036BBFC" w:rsidR="008231D1" w:rsidRPr="008231D1" w:rsidRDefault="00ED296C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Kitchen</w:t>
      </w:r>
      <w:r w:rsidR="008231D1" w:rsidRPr="008231D1">
        <w:rPr>
          <w:sz w:val="24"/>
          <w:szCs w:val="24"/>
        </w:rPr>
        <w:t xml:space="preserve"> -</w:t>
      </w:r>
    </w:p>
    <w:p w14:paraId="101C9B50" w14:textId="77777777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Laundry -</w:t>
      </w:r>
    </w:p>
    <w:p w14:paraId="347F0948" w14:textId="1E92E751" w:rsidR="008231D1" w:rsidRPr="008231D1" w:rsidRDefault="00ED296C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Teacher Traveling</w:t>
      </w:r>
      <w:r w:rsidR="008231D1" w:rsidRPr="008231D1">
        <w:rPr>
          <w:sz w:val="24"/>
          <w:szCs w:val="24"/>
        </w:rPr>
        <w:t xml:space="preserve"> </w:t>
      </w:r>
    </w:p>
    <w:p w14:paraId="0893D1FF" w14:textId="77777777" w:rsidR="008231D1" w:rsidRPr="008231D1" w:rsidRDefault="008231D1" w:rsidP="008231D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231D1">
        <w:rPr>
          <w:sz w:val="24"/>
          <w:szCs w:val="24"/>
        </w:rPr>
        <w:t>Housekeeping -</w:t>
      </w:r>
    </w:p>
    <w:p w14:paraId="1F0E1767" w14:textId="66081CA7" w:rsidR="00544C48" w:rsidRPr="00544C48" w:rsidRDefault="00544C48" w:rsidP="00ED296C">
      <w:pPr>
        <w:pStyle w:val="ListParagraph"/>
        <w:ind w:left="1080"/>
        <w:rPr>
          <w:sz w:val="24"/>
          <w:szCs w:val="24"/>
        </w:rPr>
      </w:pPr>
    </w:p>
    <w:sectPr w:rsidR="00544C48" w:rsidRPr="00544C48" w:rsidSect="00F8268F">
      <w:pgSz w:w="11906" w:h="16838"/>
      <w:pgMar w:top="1440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B7A"/>
    <w:multiLevelType w:val="multilevel"/>
    <w:tmpl w:val="0416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4BB"/>
    <w:multiLevelType w:val="hybridMultilevel"/>
    <w:tmpl w:val="E7D80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E273B"/>
    <w:multiLevelType w:val="hybridMultilevel"/>
    <w:tmpl w:val="91E0E2F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D174B5"/>
    <w:multiLevelType w:val="hybridMultilevel"/>
    <w:tmpl w:val="024ED2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B5068"/>
    <w:multiLevelType w:val="hybridMultilevel"/>
    <w:tmpl w:val="CCE63FF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C6569B"/>
    <w:multiLevelType w:val="hybridMultilevel"/>
    <w:tmpl w:val="9CC4AFCC"/>
    <w:lvl w:ilvl="0" w:tplc="40090013">
      <w:start w:val="1"/>
      <w:numFmt w:val="upperRoman"/>
      <w:lvlText w:val="%1."/>
      <w:lvlJc w:val="righ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F6D5B9A"/>
    <w:multiLevelType w:val="hybridMultilevel"/>
    <w:tmpl w:val="DEDE83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22C86"/>
    <w:multiLevelType w:val="hybridMultilevel"/>
    <w:tmpl w:val="90103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F600D"/>
    <w:multiLevelType w:val="multilevel"/>
    <w:tmpl w:val="354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24BCE"/>
    <w:multiLevelType w:val="hybridMultilevel"/>
    <w:tmpl w:val="6B146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64399"/>
    <w:multiLevelType w:val="hybridMultilevel"/>
    <w:tmpl w:val="637C293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991316"/>
    <w:multiLevelType w:val="multilevel"/>
    <w:tmpl w:val="AA0C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86344"/>
    <w:multiLevelType w:val="hybridMultilevel"/>
    <w:tmpl w:val="3E20A2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72277"/>
    <w:multiLevelType w:val="multilevel"/>
    <w:tmpl w:val="CE34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EE4B28"/>
    <w:multiLevelType w:val="hybridMultilevel"/>
    <w:tmpl w:val="25EE82AA"/>
    <w:lvl w:ilvl="0" w:tplc="40090013">
      <w:start w:val="1"/>
      <w:numFmt w:val="upperRoman"/>
      <w:lvlText w:val="%1."/>
      <w:lvlJc w:val="right"/>
      <w:pPr>
        <w:ind w:left="154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200" w:hanging="360"/>
      </w:pPr>
    </w:lvl>
    <w:lvl w:ilvl="2" w:tplc="4009001B">
      <w:start w:val="1"/>
      <w:numFmt w:val="lowerRoman"/>
      <w:lvlText w:val="%3."/>
      <w:lvlJc w:val="right"/>
      <w:pPr>
        <w:ind w:left="16920" w:hanging="180"/>
      </w:pPr>
    </w:lvl>
    <w:lvl w:ilvl="3" w:tplc="4009000F">
      <w:start w:val="1"/>
      <w:numFmt w:val="decimal"/>
      <w:lvlText w:val="%4."/>
      <w:lvlJc w:val="left"/>
      <w:pPr>
        <w:ind w:left="17640" w:hanging="360"/>
      </w:pPr>
    </w:lvl>
    <w:lvl w:ilvl="4" w:tplc="40090019">
      <w:start w:val="1"/>
      <w:numFmt w:val="lowerLetter"/>
      <w:lvlText w:val="%5."/>
      <w:lvlJc w:val="left"/>
      <w:pPr>
        <w:ind w:left="18360" w:hanging="360"/>
      </w:pPr>
    </w:lvl>
    <w:lvl w:ilvl="5" w:tplc="4009001B" w:tentative="1">
      <w:start w:val="1"/>
      <w:numFmt w:val="lowerRoman"/>
      <w:lvlText w:val="%6."/>
      <w:lvlJc w:val="right"/>
      <w:pPr>
        <w:ind w:left="19080" w:hanging="180"/>
      </w:pPr>
    </w:lvl>
    <w:lvl w:ilvl="6" w:tplc="4009000F" w:tentative="1">
      <w:start w:val="1"/>
      <w:numFmt w:val="decimal"/>
      <w:lvlText w:val="%7."/>
      <w:lvlJc w:val="left"/>
      <w:pPr>
        <w:ind w:left="19800" w:hanging="360"/>
      </w:pPr>
    </w:lvl>
    <w:lvl w:ilvl="7" w:tplc="40090019" w:tentative="1">
      <w:start w:val="1"/>
      <w:numFmt w:val="lowerLetter"/>
      <w:lvlText w:val="%8."/>
      <w:lvlJc w:val="left"/>
      <w:pPr>
        <w:ind w:left="20520" w:hanging="360"/>
      </w:pPr>
    </w:lvl>
    <w:lvl w:ilvl="8" w:tplc="4009001B" w:tentative="1">
      <w:start w:val="1"/>
      <w:numFmt w:val="lowerRoman"/>
      <w:lvlText w:val="%9."/>
      <w:lvlJc w:val="right"/>
      <w:pPr>
        <w:ind w:left="21240" w:hanging="180"/>
      </w:pPr>
    </w:lvl>
  </w:abstractNum>
  <w:abstractNum w:abstractNumId="15" w15:restartNumberingAfterBreak="0">
    <w:nsid w:val="56471F52"/>
    <w:multiLevelType w:val="hybridMultilevel"/>
    <w:tmpl w:val="85800D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590C73"/>
    <w:multiLevelType w:val="hybridMultilevel"/>
    <w:tmpl w:val="A7A863E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A140DF"/>
    <w:multiLevelType w:val="multilevel"/>
    <w:tmpl w:val="D33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515">
    <w:abstractNumId w:val="1"/>
  </w:num>
  <w:num w:numId="2" w16cid:durableId="289750372">
    <w:abstractNumId w:val="5"/>
  </w:num>
  <w:num w:numId="3" w16cid:durableId="740519362">
    <w:abstractNumId w:val="14"/>
  </w:num>
  <w:num w:numId="4" w16cid:durableId="392311584">
    <w:abstractNumId w:val="6"/>
  </w:num>
  <w:num w:numId="5" w16cid:durableId="752816313">
    <w:abstractNumId w:val="7"/>
  </w:num>
  <w:num w:numId="6" w16cid:durableId="1059402810">
    <w:abstractNumId w:val="16"/>
  </w:num>
  <w:num w:numId="7" w16cid:durableId="1702626390">
    <w:abstractNumId w:val="2"/>
  </w:num>
  <w:num w:numId="8" w16cid:durableId="1520922518">
    <w:abstractNumId w:val="4"/>
  </w:num>
  <w:num w:numId="9" w16cid:durableId="1169634272">
    <w:abstractNumId w:val="10"/>
  </w:num>
  <w:num w:numId="10" w16cid:durableId="1134639938">
    <w:abstractNumId w:val="13"/>
  </w:num>
  <w:num w:numId="11" w16cid:durableId="1967155349">
    <w:abstractNumId w:val="0"/>
  </w:num>
  <w:num w:numId="12" w16cid:durableId="604851537">
    <w:abstractNumId w:val="17"/>
  </w:num>
  <w:num w:numId="13" w16cid:durableId="13001882">
    <w:abstractNumId w:val="11"/>
  </w:num>
  <w:num w:numId="14" w16cid:durableId="789130197">
    <w:abstractNumId w:val="8"/>
  </w:num>
  <w:num w:numId="15" w16cid:durableId="1422797334">
    <w:abstractNumId w:val="9"/>
  </w:num>
  <w:num w:numId="16" w16cid:durableId="291137745">
    <w:abstractNumId w:val="15"/>
  </w:num>
  <w:num w:numId="17" w16cid:durableId="293101365">
    <w:abstractNumId w:val="3"/>
  </w:num>
  <w:num w:numId="18" w16cid:durableId="2068142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D1"/>
    <w:rsid w:val="000064DB"/>
    <w:rsid w:val="00051D4C"/>
    <w:rsid w:val="000539E1"/>
    <w:rsid w:val="0006722D"/>
    <w:rsid w:val="0012592D"/>
    <w:rsid w:val="00126F10"/>
    <w:rsid w:val="00145B44"/>
    <w:rsid w:val="00157289"/>
    <w:rsid w:val="00164D10"/>
    <w:rsid w:val="001954CF"/>
    <w:rsid w:val="00200A85"/>
    <w:rsid w:val="002017D9"/>
    <w:rsid w:val="00277229"/>
    <w:rsid w:val="002832AA"/>
    <w:rsid w:val="0039216A"/>
    <w:rsid w:val="003A4991"/>
    <w:rsid w:val="003E1438"/>
    <w:rsid w:val="00434B28"/>
    <w:rsid w:val="00444DD0"/>
    <w:rsid w:val="00494F14"/>
    <w:rsid w:val="004A06A6"/>
    <w:rsid w:val="004E0641"/>
    <w:rsid w:val="004E39AF"/>
    <w:rsid w:val="004F4186"/>
    <w:rsid w:val="004F4809"/>
    <w:rsid w:val="00516D99"/>
    <w:rsid w:val="00544C48"/>
    <w:rsid w:val="005B7BDB"/>
    <w:rsid w:val="005D1D2D"/>
    <w:rsid w:val="005F1FB1"/>
    <w:rsid w:val="005F3BB4"/>
    <w:rsid w:val="00622E01"/>
    <w:rsid w:val="0066427E"/>
    <w:rsid w:val="006707D0"/>
    <w:rsid w:val="006857EB"/>
    <w:rsid w:val="006C5CA2"/>
    <w:rsid w:val="00722D4D"/>
    <w:rsid w:val="007735F5"/>
    <w:rsid w:val="00797E8B"/>
    <w:rsid w:val="007A4127"/>
    <w:rsid w:val="007E03BD"/>
    <w:rsid w:val="007E6751"/>
    <w:rsid w:val="008231D1"/>
    <w:rsid w:val="0087268B"/>
    <w:rsid w:val="00883CE1"/>
    <w:rsid w:val="008A70C2"/>
    <w:rsid w:val="008C506B"/>
    <w:rsid w:val="008D49E3"/>
    <w:rsid w:val="008F32D2"/>
    <w:rsid w:val="0099468F"/>
    <w:rsid w:val="00AA1712"/>
    <w:rsid w:val="00AA2F1C"/>
    <w:rsid w:val="00B73EF7"/>
    <w:rsid w:val="00BA72DB"/>
    <w:rsid w:val="00BE0191"/>
    <w:rsid w:val="00C23E06"/>
    <w:rsid w:val="00C3155B"/>
    <w:rsid w:val="00CB6565"/>
    <w:rsid w:val="00CF01B7"/>
    <w:rsid w:val="00D06900"/>
    <w:rsid w:val="00D6525C"/>
    <w:rsid w:val="00DC6FEF"/>
    <w:rsid w:val="00E3247F"/>
    <w:rsid w:val="00E46BD8"/>
    <w:rsid w:val="00E61437"/>
    <w:rsid w:val="00ED296C"/>
    <w:rsid w:val="00ED2E50"/>
    <w:rsid w:val="00F26467"/>
    <w:rsid w:val="00F8268F"/>
    <w:rsid w:val="00FB1D5D"/>
    <w:rsid w:val="00FB2AF8"/>
    <w:rsid w:val="00FC7328"/>
    <w:rsid w:val="00FF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6A24"/>
  <w15:chartTrackingRefBased/>
  <w15:docId w15:val="{C45F2F76-A7D1-4E11-85B7-043A9C33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4472C4" w:themeColor="accent1"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68F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6751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2AF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6B"/>
    <w:rPr>
      <w:rFonts w:asciiTheme="majorHAnsi" w:eastAsiaTheme="majorEastAsia" w:hAnsiTheme="majorHAnsi" w:cstheme="majorBidi"/>
      <w:b/>
      <w:color w:val="000000" w:themeColor="text1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68F"/>
    <w:rPr>
      <w:rFonts w:asciiTheme="majorHAnsi" w:eastAsiaTheme="majorEastAsia" w:hAnsiTheme="majorHAnsi" w:cstheme="majorBidi"/>
      <w:b/>
      <w:color w:val="4472C4" w:themeColor="accent1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68F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6751"/>
    <w:rPr>
      <w:rFonts w:eastAsiaTheme="majorEastAsia" w:cstheme="majorBidi"/>
      <w:b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2AF8"/>
    <w:rPr>
      <w:rFonts w:eastAsiaTheme="majorEastAsia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468F"/>
    <w:rPr>
      <w:rFonts w:asciiTheme="minorHAnsi" w:hAnsiTheme="minorHAnsi"/>
      <w:b/>
      <w:b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\Documents\Custom%20Office%20Templates\Gujarat%20Ashram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BA1BA6-CA37-41AA-B828-6CA5E9C7A9E6}">
  <we:reference id="wa104178141" version="4.3.3.0" store="en-US" storeType="OMEX"/>
  <we:alternateReferences>
    <we:reference id="WA104178141" version="4.3.3.0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EE182-141A-4BFF-873F-CD3E2C2E0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Gujarat Ashram Template.dotx</Template>
  <TotalTime>72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VDS ERP Sections</vt:lpstr>
      <vt:lpstr>    Section 1 - Fixed Assets</vt:lpstr>
      <vt:lpstr>    Section - 2 Inventory &amp; Dead Stock</vt:lpstr>
      <vt:lpstr>        Dead Stock Register</vt:lpstr>
      <vt:lpstr>        Perishable Inventory</vt:lpstr>
      <vt:lpstr>        Consumable Inventory</vt:lpstr>
      <vt:lpstr>    Section 3 - Income Tracker</vt:lpstr>
      <vt:lpstr>    Section 4  - Expenses</vt:lpstr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Jagtap</dc:creator>
  <cp:keywords/>
  <dc:description/>
  <cp:lastModifiedBy>Abhishek Jagtap</cp:lastModifiedBy>
  <cp:revision>1</cp:revision>
  <dcterms:created xsi:type="dcterms:W3CDTF">2026-01-10T16:52:00Z</dcterms:created>
  <dcterms:modified xsi:type="dcterms:W3CDTF">2026-01-10T18:04:00Z</dcterms:modified>
</cp:coreProperties>
</file>